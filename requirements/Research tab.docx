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2FF71" w14:textId="141239F4" w:rsidR="00651586" w:rsidRPr="00322C6A" w:rsidRDefault="00651586" w:rsidP="00651586">
      <w:pPr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b/>
          <w:bCs/>
          <w:sz w:val="32"/>
          <w:szCs w:val="32"/>
        </w:rPr>
        <w:t>Research</w:t>
      </w:r>
    </w:p>
    <w:p w14:paraId="0AAE6F57" w14:textId="40D8343C" w:rsidR="00651586" w:rsidRPr="00322C6A" w:rsidRDefault="00651586" w:rsidP="00651586">
      <w:pPr>
        <w:rPr>
          <w:rFonts w:asciiTheme="majorBidi" w:hAnsiTheme="majorBidi" w:cstheme="majorBidi"/>
          <w:sz w:val="32"/>
          <w:szCs w:val="32"/>
        </w:rPr>
      </w:pPr>
    </w:p>
    <w:p w14:paraId="60F2158D" w14:textId="3F65FDCD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├── </w:t>
      </w:r>
      <w:r w:rsidRPr="00322C6A">
        <w:rPr>
          <w:rFonts w:asciiTheme="majorBidi" w:hAnsiTheme="majorBidi" w:cstheme="majorBidi"/>
          <w:b/>
          <w:bCs/>
          <w:sz w:val="36"/>
          <w:szCs w:val="36"/>
        </w:rPr>
        <w:t>Research Programs</w:t>
      </w:r>
      <w:r w:rsidRPr="00322C6A">
        <w:rPr>
          <w:rFonts w:asciiTheme="majorBidi" w:hAnsiTheme="majorBidi" w:cstheme="majorBidi"/>
          <w:b/>
          <w:bCs/>
          <w:sz w:val="36"/>
          <w:szCs w:val="36"/>
        </w:rPr>
        <w:t>:</w:t>
      </w:r>
      <w:r w:rsidRPr="00322C6A">
        <w:rPr>
          <w:rFonts w:asciiTheme="majorBidi" w:hAnsiTheme="majorBidi" w:cstheme="majorBidi"/>
          <w:sz w:val="36"/>
          <w:szCs w:val="36"/>
        </w:rPr>
        <w:t xml:space="preserve"> </w:t>
      </w:r>
      <w:r w:rsidRPr="00322C6A">
        <w:rPr>
          <w:rFonts w:asciiTheme="majorBidi" w:hAnsiTheme="majorBidi" w:cstheme="majorBidi"/>
        </w:rPr>
        <w:t>The Research Center conducts multidisciplinary research through specialized laboratories, research units, and shared scientific platforms. Our facilities support basic, applied, and translational research while fostering innovation, collaboration, and scientific excellence.</w:t>
      </w:r>
    </w:p>
    <w:p w14:paraId="1AFEF7E5" w14:textId="25A0064E" w:rsidR="00B25E56" w:rsidRPr="00322C6A" w:rsidRDefault="00B25E56" w:rsidP="00322C6A">
      <w:pPr>
        <w:ind w:left="-426" w:firstLine="1560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    </w:t>
      </w:r>
      <w:r w:rsidRPr="00322C6A">
        <w:rPr>
          <w:rFonts w:asciiTheme="majorBidi" w:hAnsiTheme="majorBidi" w:cstheme="majorBidi"/>
        </w:rPr>
        <w:br/>
      </w:r>
      <w:r w:rsidRPr="00322C6A">
        <w:rPr>
          <w:rFonts w:asciiTheme="majorBidi" w:hAnsiTheme="majorBidi" w:cstheme="majorBidi"/>
        </w:rPr>
        <w:t xml:space="preserve">   </w:t>
      </w:r>
      <w:r w:rsidR="00322C6A" w:rsidRPr="00322C6A">
        <w:rPr>
          <w:rFonts w:asciiTheme="majorBidi" w:hAnsiTheme="majorBidi" w:cstheme="majorBidi"/>
        </w:rPr>
        <w:t xml:space="preserve">                   </w:t>
      </w:r>
      <w:r w:rsidRPr="00322C6A">
        <w:rPr>
          <w:rFonts w:asciiTheme="majorBidi" w:hAnsiTheme="majorBidi" w:cstheme="majorBidi"/>
        </w:rPr>
        <w:t xml:space="preserve"> </w:t>
      </w:r>
      <w:r w:rsidRPr="00322C6A">
        <w:rPr>
          <w:rFonts w:asciiTheme="majorBidi" w:hAnsiTheme="majorBidi" w:cstheme="majorBidi"/>
        </w:rPr>
        <w:t>├── Molecular Engineering</w:t>
      </w:r>
    </w:p>
    <w:p w14:paraId="38658AC7" w14:textId="737D4156" w:rsidR="00B25E56" w:rsidRPr="00322C6A" w:rsidRDefault="00322C6A" w:rsidP="00322C6A">
      <w:pPr>
        <w:ind w:left="-426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</w:rPr>
        <w:t xml:space="preserve">                       </w:t>
      </w:r>
      <w:r w:rsidR="00B25E56" w:rsidRPr="00322C6A">
        <w:rPr>
          <w:rFonts w:asciiTheme="majorBidi" w:hAnsiTheme="majorBidi" w:cstheme="majorBidi"/>
        </w:rPr>
        <w:t>├── Cancer Biology</w:t>
      </w:r>
      <w:r w:rsidR="00B25E56" w:rsidRPr="00322C6A">
        <w:rPr>
          <w:rFonts w:asciiTheme="majorBidi" w:hAnsiTheme="majorBidi" w:cstheme="majorBidi"/>
        </w:rPr>
        <w:br/>
      </w:r>
      <w:r w:rsidR="00B25E56" w:rsidRPr="00322C6A">
        <w:rPr>
          <w:rFonts w:asciiTheme="majorBidi" w:hAnsiTheme="majorBidi" w:cstheme="majorBidi"/>
        </w:rPr>
        <w:t xml:space="preserve">   </w:t>
      </w:r>
      <w:r w:rsidRPr="00322C6A">
        <w:rPr>
          <w:rFonts w:asciiTheme="majorBidi" w:hAnsiTheme="majorBidi" w:cstheme="majorBidi"/>
        </w:rPr>
        <w:t xml:space="preserve">                   </w:t>
      </w:r>
      <w:r w:rsidR="00B25E56" w:rsidRPr="00322C6A">
        <w:rPr>
          <w:rFonts w:asciiTheme="majorBidi" w:hAnsiTheme="majorBidi" w:cstheme="majorBidi"/>
        </w:rPr>
        <w:t xml:space="preserve"> </w:t>
      </w:r>
      <w:r w:rsidR="00B25E56" w:rsidRPr="00322C6A">
        <w:rPr>
          <w:rFonts w:asciiTheme="majorBidi" w:hAnsiTheme="majorBidi" w:cstheme="majorBidi"/>
        </w:rPr>
        <w:t>├── Environmental Biotechnology</w:t>
      </w:r>
      <w:r w:rsidR="00B25E56" w:rsidRPr="00322C6A">
        <w:rPr>
          <w:rFonts w:asciiTheme="majorBidi" w:hAnsiTheme="majorBidi" w:cstheme="majorBidi"/>
        </w:rPr>
        <w:br/>
      </w:r>
      <w:r w:rsidR="00B25E56" w:rsidRPr="00322C6A">
        <w:rPr>
          <w:rFonts w:asciiTheme="majorBidi" w:hAnsiTheme="majorBidi" w:cstheme="majorBidi"/>
        </w:rPr>
        <w:t xml:space="preserve">   </w:t>
      </w:r>
      <w:r w:rsidRPr="00322C6A">
        <w:rPr>
          <w:rFonts w:asciiTheme="majorBidi" w:hAnsiTheme="majorBidi" w:cstheme="majorBidi"/>
        </w:rPr>
        <w:t xml:space="preserve">                   </w:t>
      </w:r>
      <w:r w:rsidR="00B25E56" w:rsidRPr="00322C6A">
        <w:rPr>
          <w:rFonts w:asciiTheme="majorBidi" w:hAnsiTheme="majorBidi" w:cstheme="majorBidi"/>
        </w:rPr>
        <w:t xml:space="preserve"> </w:t>
      </w:r>
      <w:r w:rsidR="00B25E56" w:rsidRPr="00322C6A">
        <w:rPr>
          <w:rFonts w:asciiTheme="majorBidi" w:hAnsiTheme="majorBidi" w:cstheme="majorBidi"/>
        </w:rPr>
        <w:t>├── Artificial Intelligence in Biomedical Research</w:t>
      </w:r>
      <w:r w:rsidR="00B25E56" w:rsidRPr="00322C6A">
        <w:rPr>
          <w:rFonts w:asciiTheme="majorBidi" w:hAnsiTheme="majorBidi" w:cstheme="majorBidi"/>
        </w:rPr>
        <w:br/>
      </w:r>
      <w:r w:rsidR="00B25E56" w:rsidRPr="00322C6A">
        <w:rPr>
          <w:rFonts w:asciiTheme="majorBidi" w:hAnsiTheme="majorBidi" w:cstheme="majorBidi"/>
        </w:rPr>
        <w:t xml:space="preserve">   </w:t>
      </w:r>
      <w:r w:rsidRPr="00322C6A">
        <w:rPr>
          <w:rFonts w:asciiTheme="majorBidi" w:hAnsiTheme="majorBidi" w:cstheme="majorBidi"/>
        </w:rPr>
        <w:t xml:space="preserve">                   </w:t>
      </w:r>
      <w:r w:rsidR="00B25E56" w:rsidRPr="00322C6A">
        <w:rPr>
          <w:rFonts w:asciiTheme="majorBidi" w:hAnsiTheme="majorBidi" w:cstheme="majorBidi"/>
        </w:rPr>
        <w:t xml:space="preserve"> </w:t>
      </w:r>
      <w:r w:rsidR="00B25E56" w:rsidRPr="00322C6A">
        <w:rPr>
          <w:rFonts w:asciiTheme="majorBidi" w:hAnsiTheme="majorBidi" w:cstheme="majorBidi"/>
        </w:rPr>
        <w:t>├── Environmental Monitoring</w:t>
      </w:r>
      <w:r w:rsidR="00B25E56" w:rsidRPr="00322C6A">
        <w:rPr>
          <w:rFonts w:asciiTheme="majorBidi" w:hAnsiTheme="majorBidi" w:cstheme="majorBidi"/>
        </w:rPr>
        <w:br/>
      </w:r>
      <w:r w:rsidR="00B25E56" w:rsidRPr="00322C6A">
        <w:rPr>
          <w:rFonts w:asciiTheme="majorBidi" w:hAnsiTheme="majorBidi" w:cstheme="majorBidi"/>
        </w:rPr>
        <w:t xml:space="preserve">  </w:t>
      </w:r>
      <w:r w:rsidR="00B25E56" w:rsidRPr="00322C6A">
        <w:rPr>
          <w:rFonts w:asciiTheme="majorBidi" w:hAnsiTheme="majorBidi" w:cstheme="majorBidi"/>
        </w:rPr>
        <w:t xml:space="preserve"> </w:t>
      </w:r>
      <w:r w:rsidRPr="00322C6A">
        <w:rPr>
          <w:rFonts w:asciiTheme="majorBidi" w:hAnsiTheme="majorBidi" w:cstheme="majorBidi"/>
        </w:rPr>
        <w:t xml:space="preserve">                   </w:t>
      </w:r>
      <w:r w:rsidR="00B25E56" w:rsidRPr="00322C6A">
        <w:rPr>
          <w:rFonts w:asciiTheme="majorBidi" w:hAnsiTheme="majorBidi" w:cstheme="majorBidi"/>
        </w:rPr>
        <w:t xml:space="preserve"> </w:t>
      </w:r>
      <w:r w:rsidR="00B25E56" w:rsidRPr="00322C6A">
        <w:rPr>
          <w:rFonts w:asciiTheme="majorBidi" w:hAnsiTheme="majorBidi" w:cstheme="majorBidi"/>
        </w:rPr>
        <w:t>└── Translational and Interdisciplinary Research</w:t>
      </w:r>
    </w:p>
    <w:p w14:paraId="42319DDC" w14:textId="41A5BA7A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Laboratories</w:t>
      </w:r>
    </w:p>
    <w:p w14:paraId="0481E062" w14:textId="5B600B99" w:rsidR="00651586" w:rsidRPr="00322C6A" w:rsidRDefault="00651586" w:rsidP="00651586">
      <w:pPr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</w:t>
      </w:r>
      <w:r w:rsidR="00B25E56" w:rsidRPr="00322C6A">
        <w:rPr>
          <w:rFonts w:asciiTheme="majorBidi" w:hAnsiTheme="majorBidi" w:cstheme="majorBidi"/>
          <w:sz w:val="32"/>
          <w:szCs w:val="32"/>
        </w:rPr>
        <w:t xml:space="preserve">         </w:t>
      </w:r>
      <w:r w:rsidRPr="00322C6A">
        <w:rPr>
          <w:rFonts w:asciiTheme="majorBidi" w:hAnsiTheme="majorBidi" w:cstheme="majorBidi"/>
          <w:sz w:val="32"/>
          <w:szCs w:val="32"/>
        </w:rPr>
        <w:t>├── Molecular Engineering Laboratory</w:t>
      </w:r>
    </w:p>
    <w:p w14:paraId="028A2DEE" w14:textId="03DA471E" w:rsidR="00651586" w:rsidRPr="00322C6A" w:rsidRDefault="00651586" w:rsidP="00992112">
      <w:pPr>
        <w:pStyle w:val="Heading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</w:t>
      </w:r>
      <w:r w:rsidR="00B25E56" w:rsidRPr="00322C6A">
        <w:rPr>
          <w:rFonts w:asciiTheme="majorBidi" w:hAnsiTheme="majorBidi" w:cstheme="majorBidi"/>
          <w:sz w:val="32"/>
          <w:szCs w:val="32"/>
        </w:rPr>
        <w:t xml:space="preserve">         </w:t>
      </w:r>
      <w:r w:rsidRPr="00322C6A">
        <w:rPr>
          <w:rFonts w:asciiTheme="majorBidi" w:hAnsiTheme="majorBidi" w:cstheme="majorBidi"/>
          <w:sz w:val="32"/>
          <w:szCs w:val="32"/>
        </w:rPr>
        <w:t>├── Cancer Biology Laboratory</w:t>
      </w:r>
      <w:r w:rsidRPr="00322C6A">
        <w:rPr>
          <w:rFonts w:asciiTheme="majorBidi" w:hAnsiTheme="majorBidi" w:cstheme="majorBidi"/>
          <w:sz w:val="32"/>
          <w:szCs w:val="32"/>
        </w:rPr>
        <w:t xml:space="preserve"> </w:t>
      </w:r>
    </w:p>
    <w:p w14:paraId="49B3589E" w14:textId="6AC109D1" w:rsidR="00651586" w:rsidRPr="00322C6A" w:rsidRDefault="00651586" w:rsidP="00B25E56">
      <w:pPr>
        <w:ind w:left="1701" w:hanging="1701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</w:t>
      </w:r>
      <w:r w:rsidR="00B25E56" w:rsidRPr="00322C6A">
        <w:rPr>
          <w:rFonts w:asciiTheme="majorBidi" w:hAnsiTheme="majorBidi" w:cstheme="majorBidi"/>
          <w:sz w:val="32"/>
          <w:szCs w:val="32"/>
        </w:rPr>
        <w:t xml:space="preserve">          </w:t>
      </w:r>
      <w:r w:rsidRPr="00322C6A">
        <w:rPr>
          <w:rFonts w:asciiTheme="majorBidi" w:hAnsiTheme="majorBidi" w:cstheme="majorBidi"/>
          <w:sz w:val="32"/>
          <w:szCs w:val="32"/>
        </w:rPr>
        <w:t>└── Future Laboratories</w:t>
      </w:r>
      <w:r w:rsidR="00992112" w:rsidRPr="00322C6A">
        <w:rPr>
          <w:rFonts w:asciiTheme="majorBidi" w:hAnsiTheme="majorBidi" w:cstheme="majorBidi"/>
          <w:sz w:val="32"/>
          <w:szCs w:val="32"/>
        </w:rPr>
        <w:t xml:space="preserve"> (Name of the lab that we want to </w:t>
      </w:r>
      <w:r w:rsidR="007E2C67" w:rsidRPr="00322C6A">
        <w:rPr>
          <w:rFonts w:asciiTheme="majorBidi" w:hAnsiTheme="majorBidi" w:cstheme="majorBidi"/>
          <w:sz w:val="32"/>
          <w:szCs w:val="32"/>
        </w:rPr>
        <w:t>buil</w:t>
      </w:r>
      <w:r w:rsidR="0042280D" w:rsidRPr="00322C6A">
        <w:rPr>
          <w:rFonts w:asciiTheme="majorBidi" w:hAnsiTheme="majorBidi" w:cstheme="majorBidi"/>
          <w:sz w:val="32"/>
          <w:szCs w:val="32"/>
        </w:rPr>
        <w:t>d</w:t>
      </w:r>
      <w:r w:rsidR="00992112" w:rsidRPr="00322C6A">
        <w:rPr>
          <w:rFonts w:asciiTheme="majorBidi" w:hAnsiTheme="majorBidi" w:cstheme="majorBidi"/>
          <w:sz w:val="32"/>
          <w:szCs w:val="32"/>
        </w:rPr>
        <w:t xml:space="preserve"> </w:t>
      </w:r>
      <w:r w:rsidR="00B25E56" w:rsidRPr="00322C6A">
        <w:rPr>
          <w:rFonts w:asciiTheme="majorBidi" w:hAnsiTheme="majorBidi" w:cstheme="majorBidi"/>
          <w:sz w:val="32"/>
          <w:szCs w:val="32"/>
        </w:rPr>
        <w:t xml:space="preserve">                   </w:t>
      </w:r>
      <w:r w:rsidR="00992112" w:rsidRPr="00322C6A">
        <w:rPr>
          <w:rFonts w:asciiTheme="majorBidi" w:hAnsiTheme="majorBidi" w:cstheme="majorBidi"/>
          <w:sz w:val="32"/>
          <w:szCs w:val="32"/>
        </w:rPr>
        <w:t>in</w:t>
      </w:r>
      <w:r w:rsidR="00B25E56" w:rsidRPr="00322C6A">
        <w:rPr>
          <w:rFonts w:asciiTheme="majorBidi" w:hAnsiTheme="majorBidi" w:cstheme="majorBidi"/>
          <w:sz w:val="32"/>
          <w:szCs w:val="32"/>
        </w:rPr>
        <w:t xml:space="preserve"> </w:t>
      </w:r>
      <w:r w:rsidR="00992112" w:rsidRPr="00322C6A">
        <w:rPr>
          <w:rFonts w:asciiTheme="majorBidi" w:hAnsiTheme="majorBidi" w:cstheme="majorBidi"/>
          <w:sz w:val="32"/>
          <w:szCs w:val="32"/>
        </w:rPr>
        <w:t>the future</w:t>
      </w:r>
    </w:p>
    <w:p w14:paraId="1D1DC027" w14:textId="500FF2CE" w:rsidR="0042280D" w:rsidRPr="00322C6A" w:rsidRDefault="00651586" w:rsidP="00B25E56">
      <w:pPr>
        <w:pStyle w:val="NormalWeb"/>
        <w:numPr>
          <w:ilvl w:val="0"/>
          <w:numId w:val="11"/>
        </w:num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Research Units</w:t>
      </w:r>
      <w:r w:rsidR="0042280D" w:rsidRPr="00322C6A">
        <w:rPr>
          <w:rFonts w:asciiTheme="majorBidi" w:hAnsiTheme="majorBidi" w:cstheme="majorBidi"/>
          <w:sz w:val="36"/>
          <w:szCs w:val="36"/>
        </w:rPr>
        <w:t xml:space="preserve"> </w:t>
      </w:r>
      <w:r w:rsidR="0042280D" w:rsidRPr="00322C6A">
        <w:rPr>
          <w:rFonts w:asciiTheme="majorBidi" w:hAnsiTheme="majorBidi" w:cstheme="majorBidi"/>
          <w:sz w:val="32"/>
          <w:szCs w:val="32"/>
        </w:rPr>
        <w:t>(</w:t>
      </w:r>
      <w:r w:rsidR="0042280D" w:rsidRPr="00322C6A">
        <w:rPr>
          <w:rFonts w:asciiTheme="majorBidi" w:hAnsiTheme="majorBidi" w:cstheme="majorBidi"/>
        </w:rPr>
        <w:t>Each unit should contain:</w:t>
      </w:r>
      <w:r w:rsidR="0042280D" w:rsidRPr="00322C6A">
        <w:rPr>
          <w:rFonts w:asciiTheme="majorBidi" w:hAnsiTheme="majorBidi" w:cstheme="majorBidi"/>
        </w:rPr>
        <w:t xml:space="preserve"> </w:t>
      </w:r>
      <w:r w:rsidR="0042280D" w:rsidRPr="00322C6A">
        <w:rPr>
          <w:rFonts w:asciiTheme="majorBidi" w:hAnsiTheme="majorBidi" w:cstheme="majorBidi"/>
        </w:rPr>
        <w:t xml:space="preserve">Purpose </w:t>
      </w:r>
      <w:r w:rsidR="0042280D" w:rsidRPr="00322C6A">
        <w:rPr>
          <w:rFonts w:asciiTheme="majorBidi" w:hAnsiTheme="majorBidi" w:cstheme="majorBidi"/>
        </w:rPr>
        <w:t xml:space="preserve">, </w:t>
      </w:r>
      <w:r w:rsidR="0042280D" w:rsidRPr="00322C6A">
        <w:rPr>
          <w:rFonts w:asciiTheme="majorBidi" w:hAnsiTheme="majorBidi" w:cstheme="majorBidi"/>
        </w:rPr>
        <w:t xml:space="preserve">Services </w:t>
      </w:r>
      <w:r w:rsidR="0042280D" w:rsidRPr="00322C6A">
        <w:rPr>
          <w:rFonts w:asciiTheme="majorBidi" w:hAnsiTheme="majorBidi" w:cstheme="majorBidi"/>
        </w:rPr>
        <w:t xml:space="preserve">, </w:t>
      </w:r>
      <w:r w:rsidR="0042280D" w:rsidRPr="00322C6A">
        <w:rPr>
          <w:rFonts w:asciiTheme="majorBidi" w:hAnsiTheme="majorBidi" w:cstheme="majorBidi"/>
        </w:rPr>
        <w:t xml:space="preserve">Staff </w:t>
      </w:r>
      <w:r w:rsidR="0042280D" w:rsidRPr="00322C6A">
        <w:rPr>
          <w:rFonts w:asciiTheme="majorBidi" w:hAnsiTheme="majorBidi" w:cstheme="majorBidi"/>
        </w:rPr>
        <w:t xml:space="preserve">, </w:t>
      </w:r>
      <w:r w:rsidR="0042280D" w:rsidRPr="00322C6A">
        <w:rPr>
          <w:rFonts w:asciiTheme="majorBidi" w:hAnsiTheme="majorBidi" w:cstheme="majorBidi"/>
        </w:rPr>
        <w:t>Projects</w:t>
      </w:r>
      <w:r w:rsidR="0042280D" w:rsidRPr="00322C6A">
        <w:rPr>
          <w:rFonts w:asciiTheme="majorBidi" w:hAnsiTheme="majorBidi" w:cstheme="majorBidi"/>
        </w:rPr>
        <w:t xml:space="preserve">, </w:t>
      </w:r>
      <w:r w:rsidR="0042280D" w:rsidRPr="00322C6A">
        <w:rPr>
          <w:rFonts w:asciiTheme="majorBidi" w:hAnsiTheme="majorBidi" w:cstheme="majorBidi"/>
        </w:rPr>
        <w:t>Collaborations</w:t>
      </w:r>
      <w:r w:rsidR="0042280D" w:rsidRPr="00322C6A">
        <w:rPr>
          <w:rFonts w:asciiTheme="majorBidi" w:hAnsiTheme="majorBidi" w:cstheme="majorBidi"/>
        </w:rPr>
        <w:t>)</w:t>
      </w:r>
    </w:p>
    <w:p w14:paraId="005B7593" w14:textId="19615816" w:rsidR="00651586" w:rsidRPr="00322C6A" w:rsidRDefault="00651586" w:rsidP="00322C6A">
      <w:pPr>
        <w:ind w:left="993" w:firstLine="141"/>
        <w:rPr>
          <w:rFonts w:asciiTheme="majorBidi" w:hAnsiTheme="majorBidi" w:cstheme="majorBidi"/>
          <w:sz w:val="32"/>
          <w:szCs w:val="32"/>
        </w:rPr>
      </w:pPr>
    </w:p>
    <w:p w14:paraId="4FBA4984" w14:textId="24C4720D" w:rsidR="00651586" w:rsidRPr="00322C6A" w:rsidRDefault="00651586" w:rsidP="00322C6A">
      <w:pPr>
        <w:ind w:left="993" w:firstLine="141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├── Artificial Intelligence Unit</w:t>
      </w:r>
    </w:p>
    <w:p w14:paraId="38A320E0" w14:textId="1F5819A4" w:rsidR="00651586" w:rsidRPr="00322C6A" w:rsidRDefault="00651586" w:rsidP="00322C6A">
      <w:pPr>
        <w:ind w:left="993" w:firstLine="141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├── Environmental Monitoring Unit</w:t>
      </w:r>
    </w:p>
    <w:p w14:paraId="65310405" w14:textId="11DC75E8" w:rsidR="00651586" w:rsidRPr="00322C6A" w:rsidRDefault="00651586" w:rsidP="00322C6A">
      <w:pPr>
        <w:ind w:left="993" w:firstLine="141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├── Social Sciences Unit</w:t>
      </w:r>
    </w:p>
    <w:p w14:paraId="24741B12" w14:textId="51A40A24" w:rsidR="00651586" w:rsidRPr="00322C6A" w:rsidRDefault="00651586" w:rsidP="00322C6A">
      <w:pPr>
        <w:ind w:left="993" w:firstLine="141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└── Kurdish Language Unit</w:t>
      </w:r>
    </w:p>
    <w:p w14:paraId="153F408F" w14:textId="1D25DE26" w:rsidR="00651586" w:rsidRPr="00322C6A" w:rsidRDefault="00651586" w:rsidP="00651586">
      <w:pPr>
        <w:rPr>
          <w:rFonts w:asciiTheme="majorBidi" w:hAnsiTheme="majorBidi" w:cstheme="majorBidi"/>
          <w:sz w:val="32"/>
          <w:szCs w:val="32"/>
        </w:rPr>
      </w:pPr>
    </w:p>
    <w:p w14:paraId="369C5836" w14:textId="13035E03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Research Platforms</w:t>
      </w:r>
    </w:p>
    <w:p w14:paraId="26F0D42E" w14:textId="52D002E8" w:rsidR="00651586" w:rsidRPr="00322C6A" w:rsidRDefault="00322C6A" w:rsidP="00322C6A">
      <w:pPr>
        <w:ind w:firstLine="1276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</w:t>
      </w:r>
      <w:r w:rsidR="00651586" w:rsidRPr="00322C6A">
        <w:rPr>
          <w:rFonts w:asciiTheme="majorBidi" w:hAnsiTheme="majorBidi" w:cstheme="majorBidi"/>
          <w:sz w:val="32"/>
          <w:szCs w:val="32"/>
        </w:rPr>
        <w:t xml:space="preserve">  ├── </w:t>
      </w:r>
      <w:r w:rsidR="007E2C67" w:rsidRPr="00322C6A">
        <w:rPr>
          <w:rFonts w:asciiTheme="majorBidi" w:hAnsiTheme="majorBidi" w:cstheme="majorBidi"/>
          <w:sz w:val="32"/>
          <w:szCs w:val="32"/>
        </w:rPr>
        <w:t xml:space="preserve">Molecular Engineering Laboratory Genetics </w:t>
      </w:r>
      <w:r w:rsidR="00651586" w:rsidRPr="00322C6A">
        <w:rPr>
          <w:rFonts w:asciiTheme="majorBidi" w:hAnsiTheme="majorBidi" w:cstheme="majorBidi"/>
          <w:sz w:val="32"/>
          <w:szCs w:val="32"/>
        </w:rPr>
        <w:t>Platform</w:t>
      </w:r>
    </w:p>
    <w:p w14:paraId="5FA21B0F" w14:textId="47FDABBD" w:rsidR="00651586" w:rsidRPr="00322C6A" w:rsidRDefault="00651586" w:rsidP="00322C6A">
      <w:pPr>
        <w:ind w:firstLine="1276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├── </w:t>
      </w:r>
      <w:r w:rsidR="007E2C67" w:rsidRPr="00322C6A">
        <w:rPr>
          <w:rFonts w:asciiTheme="majorBidi" w:hAnsiTheme="majorBidi" w:cstheme="majorBidi"/>
          <w:b/>
          <w:bCs/>
          <w:sz w:val="32"/>
          <w:szCs w:val="32"/>
        </w:rPr>
        <w:t xml:space="preserve">Cancer Biology Laboratory </w:t>
      </w:r>
      <w:r w:rsidRPr="00322C6A">
        <w:rPr>
          <w:rFonts w:asciiTheme="majorBidi" w:hAnsiTheme="majorBidi" w:cstheme="majorBidi"/>
          <w:b/>
          <w:bCs/>
          <w:sz w:val="32"/>
          <w:szCs w:val="32"/>
        </w:rPr>
        <w:t>Platform</w:t>
      </w:r>
    </w:p>
    <w:p w14:paraId="68F4F15A" w14:textId="69B24F3E" w:rsidR="00651586" w:rsidRPr="00322C6A" w:rsidRDefault="00651586" w:rsidP="00322C6A">
      <w:pPr>
        <w:ind w:firstLine="1276"/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  <w:sz w:val="32"/>
          <w:szCs w:val="32"/>
        </w:rPr>
        <w:t xml:space="preserve">   └── </w:t>
      </w:r>
      <w:r w:rsidR="0042280D" w:rsidRPr="00322C6A">
        <w:rPr>
          <w:rFonts w:asciiTheme="majorBidi" w:hAnsiTheme="majorBidi" w:cstheme="majorBidi"/>
          <w:sz w:val="32"/>
          <w:szCs w:val="32"/>
        </w:rPr>
        <w:t>Platform (platforms for the units)</w:t>
      </w:r>
    </w:p>
    <w:p w14:paraId="17DC00E9" w14:textId="7896F8B4" w:rsidR="00651586" w:rsidRPr="00322C6A" w:rsidRDefault="00651586" w:rsidP="00651586">
      <w:pPr>
        <w:rPr>
          <w:rFonts w:asciiTheme="majorBidi" w:hAnsiTheme="majorBidi" w:cstheme="majorBidi"/>
          <w:sz w:val="32"/>
          <w:szCs w:val="32"/>
        </w:rPr>
      </w:pPr>
    </w:p>
    <w:p w14:paraId="6E1B9DBE" w14:textId="5C10328B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Research Projects</w:t>
      </w:r>
      <w:r w:rsidR="0042280D" w:rsidRPr="00322C6A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</w:p>
    <w:p w14:paraId="352E3D63" w14:textId="77777777" w:rsidR="0042280D" w:rsidRPr="00322C6A" w:rsidRDefault="0042280D" w:rsidP="0042280D">
      <w:pPr>
        <w:numPr>
          <w:ilvl w:val="0"/>
          <w:numId w:val="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Ongoing projects </w:t>
      </w:r>
    </w:p>
    <w:p w14:paraId="49F5CF4A" w14:textId="77777777" w:rsidR="0042280D" w:rsidRPr="00322C6A" w:rsidRDefault="0042280D" w:rsidP="0042280D">
      <w:pPr>
        <w:numPr>
          <w:ilvl w:val="0"/>
          <w:numId w:val="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Completed projects </w:t>
      </w:r>
    </w:p>
    <w:p w14:paraId="761E18EE" w14:textId="77777777" w:rsidR="0042280D" w:rsidRPr="00322C6A" w:rsidRDefault="0042280D" w:rsidP="0042280D">
      <w:pPr>
        <w:numPr>
          <w:ilvl w:val="0"/>
          <w:numId w:val="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lastRenderedPageBreak/>
        <w:t xml:space="preserve">Funded projects </w:t>
      </w:r>
    </w:p>
    <w:p w14:paraId="600781E7" w14:textId="1E96BF7F" w:rsidR="0042280D" w:rsidRPr="00322C6A" w:rsidRDefault="0042280D" w:rsidP="0042280D">
      <w:pPr>
        <w:numPr>
          <w:ilvl w:val="0"/>
          <w:numId w:val="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International collaborations </w:t>
      </w:r>
    </w:p>
    <w:p w14:paraId="347F7D95" w14:textId="11BC82D7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Publications</w:t>
      </w:r>
    </w:p>
    <w:p w14:paraId="03F55A15" w14:textId="77777777" w:rsidR="0042280D" w:rsidRPr="00322C6A" w:rsidRDefault="0042280D" w:rsidP="0042280D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Journal articles </w:t>
      </w:r>
    </w:p>
    <w:p w14:paraId="768D90CC" w14:textId="77777777" w:rsidR="0042280D" w:rsidRPr="00322C6A" w:rsidRDefault="0042280D" w:rsidP="0042280D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Books </w:t>
      </w:r>
    </w:p>
    <w:p w14:paraId="2FF8E9A6" w14:textId="77777777" w:rsidR="0042280D" w:rsidRPr="00322C6A" w:rsidRDefault="0042280D" w:rsidP="0042280D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Conference papers </w:t>
      </w:r>
    </w:p>
    <w:p w14:paraId="7B28401F" w14:textId="77777777" w:rsidR="0042280D" w:rsidRPr="00322C6A" w:rsidRDefault="0042280D" w:rsidP="0042280D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Reports </w:t>
      </w:r>
    </w:p>
    <w:p w14:paraId="6EFCBCB0" w14:textId="5230D5A7" w:rsidR="0042280D" w:rsidRPr="00322C6A" w:rsidRDefault="0042280D" w:rsidP="0042280D">
      <w:pPr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</w:rPr>
        <w:t>  Patents</w:t>
      </w:r>
    </w:p>
    <w:p w14:paraId="1A0184D7" w14:textId="7601CA29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Research Services</w:t>
      </w:r>
    </w:p>
    <w:p w14:paraId="7FD04FAB" w14:textId="77777777" w:rsidR="0042280D" w:rsidRPr="00322C6A" w:rsidRDefault="0042280D" w:rsidP="0042280D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Laboratory testing </w:t>
      </w:r>
    </w:p>
    <w:p w14:paraId="758D4981" w14:textId="77777777" w:rsidR="0042280D" w:rsidRPr="00322C6A" w:rsidRDefault="0042280D" w:rsidP="0042280D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Sequencing </w:t>
      </w:r>
    </w:p>
    <w:p w14:paraId="4849D9C4" w14:textId="77777777" w:rsidR="0042280D" w:rsidRPr="00322C6A" w:rsidRDefault="0042280D" w:rsidP="0042280D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Data analysis </w:t>
      </w:r>
    </w:p>
    <w:p w14:paraId="54341070" w14:textId="77777777" w:rsidR="0042280D" w:rsidRPr="00322C6A" w:rsidRDefault="0042280D" w:rsidP="0042280D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Scientific consultation </w:t>
      </w:r>
    </w:p>
    <w:p w14:paraId="6C678987" w14:textId="77777777" w:rsidR="0042280D" w:rsidRPr="00322C6A" w:rsidRDefault="0042280D" w:rsidP="0042280D">
      <w:pPr>
        <w:numPr>
          <w:ilvl w:val="0"/>
          <w:numId w:val="1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Equipment access </w:t>
      </w:r>
    </w:p>
    <w:p w14:paraId="7E899F26" w14:textId="77777777" w:rsidR="0042280D" w:rsidRPr="00322C6A" w:rsidRDefault="0042280D" w:rsidP="00651586">
      <w:pPr>
        <w:rPr>
          <w:rFonts w:asciiTheme="majorBidi" w:hAnsiTheme="majorBidi" w:cstheme="majorBidi"/>
          <w:sz w:val="32"/>
          <w:szCs w:val="32"/>
        </w:rPr>
      </w:pPr>
    </w:p>
    <w:p w14:paraId="2A01140E" w14:textId="047C155C" w:rsidR="00651586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322C6A">
        <w:rPr>
          <w:rFonts w:asciiTheme="majorBidi" w:hAnsiTheme="majorBidi" w:cstheme="majorBidi"/>
          <w:b/>
          <w:bCs/>
          <w:sz w:val="36"/>
          <w:szCs w:val="36"/>
        </w:rPr>
        <w:t>├── Collaborations</w:t>
      </w:r>
    </w:p>
    <w:p w14:paraId="6E1FB614" w14:textId="77777777" w:rsidR="00B25E56" w:rsidRPr="00322C6A" w:rsidRDefault="00B25E56" w:rsidP="00B25E56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National partners </w:t>
      </w:r>
    </w:p>
    <w:p w14:paraId="519921AA" w14:textId="77777777" w:rsidR="00B25E56" w:rsidRPr="00322C6A" w:rsidRDefault="00B25E56" w:rsidP="00B25E56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International partners </w:t>
      </w:r>
    </w:p>
    <w:p w14:paraId="7AAD4F18" w14:textId="77777777" w:rsidR="00B25E56" w:rsidRPr="00322C6A" w:rsidRDefault="00B25E56" w:rsidP="00B25E56">
      <w:pPr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  Industry collaborations </w:t>
      </w:r>
    </w:p>
    <w:p w14:paraId="709FFC44" w14:textId="65C051D7" w:rsidR="00B25E56" w:rsidRPr="00322C6A" w:rsidRDefault="00B25E56" w:rsidP="00B25E56">
      <w:pPr>
        <w:rPr>
          <w:rFonts w:asciiTheme="majorBidi" w:hAnsiTheme="majorBidi" w:cstheme="majorBidi"/>
          <w:sz w:val="32"/>
          <w:szCs w:val="32"/>
        </w:rPr>
      </w:pPr>
      <w:r w:rsidRPr="00322C6A">
        <w:rPr>
          <w:rFonts w:asciiTheme="majorBidi" w:hAnsiTheme="majorBidi" w:cstheme="majorBidi"/>
        </w:rPr>
        <w:t>  Government agencies</w:t>
      </w:r>
    </w:p>
    <w:p w14:paraId="08EF6D13" w14:textId="67F37D7C" w:rsidR="002F7F8F" w:rsidRPr="00322C6A" w:rsidRDefault="00651586" w:rsidP="00B25E56">
      <w:pPr>
        <w:pStyle w:val="ListParagraph"/>
        <w:numPr>
          <w:ilvl w:val="0"/>
          <w:numId w:val="11"/>
        </w:numPr>
        <w:rPr>
          <w:rFonts w:asciiTheme="majorBidi" w:hAnsiTheme="majorBidi" w:cstheme="majorBidi"/>
          <w:b/>
          <w:bCs/>
          <w:sz w:val="40"/>
          <w:szCs w:val="40"/>
        </w:rPr>
      </w:pPr>
      <w:r w:rsidRPr="00322C6A">
        <w:rPr>
          <w:rFonts w:asciiTheme="majorBidi" w:hAnsiTheme="majorBidi" w:cstheme="majorBidi"/>
          <w:b/>
          <w:bCs/>
          <w:sz w:val="40"/>
          <w:szCs w:val="40"/>
        </w:rPr>
        <w:t>└── Graduate Research</w:t>
      </w:r>
    </w:p>
    <w:p w14:paraId="56D62B0B" w14:textId="77777777" w:rsidR="00B25E56" w:rsidRPr="00322C6A" w:rsidRDefault="00B25E56" w:rsidP="00B25E56">
      <w:pPr>
        <w:numPr>
          <w:ilvl w:val="0"/>
          <w:numId w:val="1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MSc projects </w:t>
      </w:r>
    </w:p>
    <w:p w14:paraId="713E16E4" w14:textId="77777777" w:rsidR="00B25E56" w:rsidRPr="00322C6A" w:rsidRDefault="00B25E56" w:rsidP="00B25E56">
      <w:pPr>
        <w:numPr>
          <w:ilvl w:val="0"/>
          <w:numId w:val="1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PhD projects </w:t>
      </w:r>
    </w:p>
    <w:p w14:paraId="7601171F" w14:textId="77777777" w:rsidR="00B25E56" w:rsidRPr="00322C6A" w:rsidRDefault="00B25E56" w:rsidP="00B25E56">
      <w:pPr>
        <w:numPr>
          <w:ilvl w:val="0"/>
          <w:numId w:val="1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Postdoctoral opportunities </w:t>
      </w:r>
    </w:p>
    <w:p w14:paraId="22E0E87D" w14:textId="77777777" w:rsidR="00B25E56" w:rsidRPr="00322C6A" w:rsidRDefault="00B25E56" w:rsidP="00B25E56">
      <w:pPr>
        <w:numPr>
          <w:ilvl w:val="0"/>
          <w:numId w:val="1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322C6A">
        <w:rPr>
          <w:rFonts w:asciiTheme="majorBidi" w:hAnsiTheme="majorBidi" w:cstheme="majorBidi"/>
        </w:rPr>
        <w:t xml:space="preserve">Research internships </w:t>
      </w:r>
    </w:p>
    <w:p w14:paraId="654F5D9C" w14:textId="77777777" w:rsidR="00B25E56" w:rsidRPr="00322C6A" w:rsidRDefault="00B25E56" w:rsidP="00651586">
      <w:pPr>
        <w:rPr>
          <w:rFonts w:asciiTheme="majorBidi" w:hAnsiTheme="majorBidi" w:cstheme="majorBidi"/>
          <w:sz w:val="32"/>
          <w:szCs w:val="32"/>
        </w:rPr>
      </w:pPr>
    </w:p>
    <w:p w14:paraId="6EBA4E8C" w14:textId="77777777" w:rsidR="007E2C67" w:rsidRPr="00322C6A" w:rsidRDefault="007E2C67" w:rsidP="007E2C67">
      <w:pPr>
        <w:rPr>
          <w:rFonts w:asciiTheme="majorBidi" w:hAnsiTheme="majorBidi" w:cstheme="majorBidi"/>
          <w:sz w:val="36"/>
          <w:szCs w:val="36"/>
        </w:rPr>
      </w:pPr>
    </w:p>
    <w:p w14:paraId="137EEA0D" w14:textId="77777777" w:rsidR="007E2C67" w:rsidRPr="00322C6A" w:rsidRDefault="007E2C67" w:rsidP="007E2C67">
      <w:pPr>
        <w:rPr>
          <w:rFonts w:asciiTheme="majorBidi" w:hAnsiTheme="majorBidi" w:cstheme="majorBidi"/>
          <w:sz w:val="32"/>
          <w:szCs w:val="32"/>
        </w:rPr>
      </w:pPr>
    </w:p>
    <w:sectPr w:rsidR="007E2C67" w:rsidRPr="00322C6A" w:rsidSect="00322C6A">
      <w:pgSz w:w="12240" w:h="15840"/>
      <w:pgMar w:top="1440" w:right="1440" w:bottom="1440" w:left="129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15071"/>
    <w:multiLevelType w:val="multilevel"/>
    <w:tmpl w:val="A24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6C47"/>
    <w:multiLevelType w:val="multilevel"/>
    <w:tmpl w:val="3BC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B4BE0"/>
    <w:multiLevelType w:val="multilevel"/>
    <w:tmpl w:val="160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C251F"/>
    <w:multiLevelType w:val="multilevel"/>
    <w:tmpl w:val="824A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81ABE"/>
    <w:multiLevelType w:val="multilevel"/>
    <w:tmpl w:val="568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A7033"/>
    <w:multiLevelType w:val="multilevel"/>
    <w:tmpl w:val="633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F7F61"/>
    <w:multiLevelType w:val="multilevel"/>
    <w:tmpl w:val="08A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15FCE"/>
    <w:multiLevelType w:val="multilevel"/>
    <w:tmpl w:val="6708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E2083"/>
    <w:multiLevelType w:val="multilevel"/>
    <w:tmpl w:val="157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B219D"/>
    <w:multiLevelType w:val="multilevel"/>
    <w:tmpl w:val="6A8A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31AA5"/>
    <w:multiLevelType w:val="multilevel"/>
    <w:tmpl w:val="A0D2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22416"/>
    <w:multiLevelType w:val="hybridMultilevel"/>
    <w:tmpl w:val="65E430C0"/>
    <w:lvl w:ilvl="0" w:tplc="8F60ECC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225006">
    <w:abstractNumId w:val="0"/>
  </w:num>
  <w:num w:numId="2" w16cid:durableId="1560632690">
    <w:abstractNumId w:val="6"/>
  </w:num>
  <w:num w:numId="3" w16cid:durableId="2112705202">
    <w:abstractNumId w:val="1"/>
  </w:num>
  <w:num w:numId="4" w16cid:durableId="1802074168">
    <w:abstractNumId w:val="3"/>
  </w:num>
  <w:num w:numId="5" w16cid:durableId="1937445324">
    <w:abstractNumId w:val="5"/>
  </w:num>
  <w:num w:numId="6" w16cid:durableId="996154952">
    <w:abstractNumId w:val="8"/>
  </w:num>
  <w:num w:numId="7" w16cid:durableId="215354629">
    <w:abstractNumId w:val="9"/>
  </w:num>
  <w:num w:numId="8" w16cid:durableId="1171218348">
    <w:abstractNumId w:val="10"/>
  </w:num>
  <w:num w:numId="9" w16cid:durableId="1877690833">
    <w:abstractNumId w:val="4"/>
  </w:num>
  <w:num w:numId="10" w16cid:durableId="1601185878">
    <w:abstractNumId w:val="2"/>
  </w:num>
  <w:num w:numId="11" w16cid:durableId="61220470">
    <w:abstractNumId w:val="11"/>
  </w:num>
  <w:num w:numId="12" w16cid:durableId="1762529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586"/>
    <w:rsid w:val="00027A8F"/>
    <w:rsid w:val="000736D7"/>
    <w:rsid w:val="0029238B"/>
    <w:rsid w:val="002F7F8F"/>
    <w:rsid w:val="00306494"/>
    <w:rsid w:val="00322C6A"/>
    <w:rsid w:val="003813B0"/>
    <w:rsid w:val="003A5C95"/>
    <w:rsid w:val="0042280D"/>
    <w:rsid w:val="00430208"/>
    <w:rsid w:val="004314A6"/>
    <w:rsid w:val="005B4500"/>
    <w:rsid w:val="00651586"/>
    <w:rsid w:val="006B7187"/>
    <w:rsid w:val="007E1E8D"/>
    <w:rsid w:val="007E2C67"/>
    <w:rsid w:val="00887312"/>
    <w:rsid w:val="00912964"/>
    <w:rsid w:val="00992112"/>
    <w:rsid w:val="009D4699"/>
    <w:rsid w:val="00A012A1"/>
    <w:rsid w:val="00AD651C"/>
    <w:rsid w:val="00B25E56"/>
    <w:rsid w:val="00B86370"/>
    <w:rsid w:val="00C369F0"/>
    <w:rsid w:val="00D45A26"/>
    <w:rsid w:val="00D60E36"/>
    <w:rsid w:val="00D65FB4"/>
    <w:rsid w:val="00DB2FB5"/>
    <w:rsid w:val="00E16CF4"/>
    <w:rsid w:val="00ED3308"/>
    <w:rsid w:val="00EE3BBB"/>
    <w:rsid w:val="00F0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AB79C7"/>
  <w15:chartTrackingRefBased/>
  <w15:docId w15:val="{FD834E63-1E7C-894B-804E-D304E9E45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8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65158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158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158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58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158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1586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65158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51586"/>
    <w:rPr>
      <w:b/>
      <w:bCs/>
    </w:rPr>
  </w:style>
  <w:style w:type="paragraph" w:styleId="ListParagraph">
    <w:name w:val="List Paragraph"/>
    <w:basedOn w:val="Normal"/>
    <w:uiPriority w:val="34"/>
    <w:qFormat/>
    <w:rsid w:val="00B25E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 MOHAMMAD</dc:creator>
  <cp:keywords/>
  <dc:description/>
  <cp:lastModifiedBy>DARA MOHAMMAD</cp:lastModifiedBy>
  <cp:revision>2</cp:revision>
  <dcterms:created xsi:type="dcterms:W3CDTF">2026-07-12T06:54:00Z</dcterms:created>
  <dcterms:modified xsi:type="dcterms:W3CDTF">2026-07-12T07:57:00Z</dcterms:modified>
</cp:coreProperties>
</file>